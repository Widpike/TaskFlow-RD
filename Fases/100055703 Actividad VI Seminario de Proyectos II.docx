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145E1" w14:textId="77777777" w:rsidR="006F0989" w:rsidRDefault="006F0989" w:rsidP="006F0989">
      <w:pPr>
        <w:rPr>
          <w:b/>
          <w:bCs/>
          <w:sz w:val="36"/>
          <w:szCs w:val="36"/>
          <w:lang w:val="es-DO"/>
        </w:rPr>
      </w:pPr>
    </w:p>
    <w:p w14:paraId="62404BAD" w14:textId="77777777" w:rsidR="006F0989" w:rsidRDefault="006F0989" w:rsidP="006F0989">
      <w:pPr>
        <w:rPr>
          <w:b/>
          <w:bCs/>
          <w:sz w:val="36"/>
          <w:szCs w:val="36"/>
          <w:lang w:val="es-DO"/>
        </w:rPr>
      </w:pPr>
    </w:p>
    <w:p w14:paraId="4BBA1441" w14:textId="77777777" w:rsidR="006F0989" w:rsidRDefault="006F0989" w:rsidP="006F0989">
      <w:pPr>
        <w:rPr>
          <w:b/>
          <w:bCs/>
          <w:sz w:val="36"/>
          <w:szCs w:val="36"/>
          <w:lang w:val="es-DO"/>
        </w:rPr>
      </w:pPr>
    </w:p>
    <w:p w14:paraId="1441AE2F" w14:textId="57A40E01" w:rsidR="00731635" w:rsidRPr="006F0989" w:rsidRDefault="006F0989" w:rsidP="006F0989">
      <w:pPr>
        <w:rPr>
          <w:b/>
          <w:bCs/>
          <w:sz w:val="36"/>
          <w:szCs w:val="36"/>
          <w:lang w:val="es-DO"/>
        </w:rPr>
      </w:pPr>
      <w:r w:rsidRPr="006F0989">
        <w:rPr>
          <w:b/>
          <w:bCs/>
          <w:sz w:val="36"/>
          <w:szCs w:val="36"/>
          <w:lang w:val="es-DO"/>
        </w:rPr>
        <w:t>Enlace al video:</w:t>
      </w:r>
      <w:r>
        <w:rPr>
          <w:b/>
          <w:bCs/>
          <w:sz w:val="36"/>
          <w:szCs w:val="36"/>
          <w:lang w:val="es-DO"/>
        </w:rPr>
        <w:t xml:space="preserve"> </w:t>
      </w:r>
      <w:hyperlink r:id="rId11" w:history="1">
        <w:r w:rsidRPr="00DC1604">
          <w:rPr>
            <w:rStyle w:val="Hyperlink"/>
            <w:b/>
            <w:bCs/>
            <w:sz w:val="36"/>
            <w:szCs w:val="36"/>
            <w:lang w:val="es-DO"/>
          </w:rPr>
          <w:t>https://youtu.be/r4fE9yya6Lk</w:t>
        </w:r>
      </w:hyperlink>
    </w:p>
    <w:sectPr w:rsidR="00731635" w:rsidRPr="006F0989" w:rsidSect="00AC12B3">
      <w:headerReference w:type="default" r:id="rId12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726BF" w14:textId="77777777" w:rsidR="006F0989" w:rsidRDefault="006F0989" w:rsidP="00855A45">
      <w:pPr>
        <w:spacing w:after="0"/>
      </w:pPr>
      <w:r>
        <w:separator/>
      </w:r>
    </w:p>
  </w:endnote>
  <w:endnote w:type="continuationSeparator" w:id="0">
    <w:p w14:paraId="5B53751D" w14:textId="77777777" w:rsidR="006F0989" w:rsidRDefault="006F0989" w:rsidP="00855A45">
      <w:pPr>
        <w:spacing w:after="0"/>
      </w:pPr>
      <w:r>
        <w:continuationSeparator/>
      </w:r>
    </w:p>
  </w:endnote>
  <w:endnote w:type="continuationNotice" w:id="1">
    <w:p w14:paraId="1B54F40C" w14:textId="77777777" w:rsidR="006F0989" w:rsidRDefault="006F09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2A256" w14:textId="77777777" w:rsidR="006F0989" w:rsidRDefault="006F0989" w:rsidP="00855A45">
      <w:pPr>
        <w:spacing w:after="0"/>
      </w:pPr>
      <w:r>
        <w:separator/>
      </w:r>
    </w:p>
  </w:footnote>
  <w:footnote w:type="continuationSeparator" w:id="0">
    <w:p w14:paraId="37ABFA98" w14:textId="77777777" w:rsidR="006F0989" w:rsidRDefault="006F0989" w:rsidP="00855A45">
      <w:pPr>
        <w:spacing w:after="0"/>
      </w:pPr>
      <w:r>
        <w:continuationSeparator/>
      </w:r>
    </w:p>
  </w:footnote>
  <w:footnote w:type="continuationNotice" w:id="1">
    <w:p w14:paraId="74B675A9" w14:textId="77777777" w:rsidR="006F0989" w:rsidRDefault="006F098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DE83C" w14:textId="77777777" w:rsidR="001F0B2A" w:rsidRDefault="001F0B2A">
    <w:pPr>
      <w:pStyle w:val="Header"/>
    </w:pPr>
    <w:r>
      <w:rPr>
        <w:noProof/>
      </w:rPr>
      <w:drawing>
        <wp:anchor distT="0" distB="0" distL="114300" distR="114300" simplePos="0" relativeHeight="251660288" behindDoc="1" locked="1" layoutInCell="1" allowOverlap="1" wp14:anchorId="16F61595" wp14:editId="79A6B1D1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863840" cy="10816635"/>
          <wp:effectExtent l="0" t="0" r="3810" b="3810"/>
          <wp:wrapNone/>
          <wp:docPr id="210828079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8425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58" r="2958"/>
                  <a:stretch/>
                </pic:blipFill>
                <pic:spPr bwMode="auto">
                  <a:xfrm>
                    <a:off x="0" y="0"/>
                    <a:ext cx="7863840" cy="10816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0C6E"/>
    <w:multiLevelType w:val="hybridMultilevel"/>
    <w:tmpl w:val="309401BC"/>
    <w:lvl w:ilvl="0" w:tplc="D388AF00">
      <w:start w:val="1"/>
      <w:numFmt w:val="bullet"/>
      <w:lvlText w:val="+"/>
      <w:lvlJc w:val="left"/>
      <w:pPr>
        <w:ind w:left="36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CB5290"/>
    <w:multiLevelType w:val="hybridMultilevel"/>
    <w:tmpl w:val="B2BC845C"/>
    <w:lvl w:ilvl="0" w:tplc="27B22CEC">
      <w:start w:val="1"/>
      <w:numFmt w:val="bullet"/>
      <w:pStyle w:val="Heading2"/>
      <w:lvlText w:val="+"/>
      <w:lvlJc w:val="left"/>
      <w:pPr>
        <w:ind w:left="45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031E3C"/>
    <w:multiLevelType w:val="hybridMultilevel"/>
    <w:tmpl w:val="27007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B5470"/>
    <w:multiLevelType w:val="hybridMultilevel"/>
    <w:tmpl w:val="8716E112"/>
    <w:lvl w:ilvl="0" w:tplc="2A8CAE5C">
      <w:start w:val="1"/>
      <w:numFmt w:val="bullet"/>
      <w:pStyle w:val="Heading1"/>
      <w:lvlText w:val="+"/>
      <w:lvlJc w:val="left"/>
      <w:pPr>
        <w:ind w:left="720" w:hanging="360"/>
      </w:pPr>
      <w:rPr>
        <w:rFonts w:asciiTheme="majorHAnsi" w:hAnsiTheme="majorHAnsi" w:hint="default"/>
        <w:b/>
        <w:bCs w:val="0"/>
        <w:sz w:val="36"/>
        <w:szCs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539604">
    <w:abstractNumId w:val="0"/>
  </w:num>
  <w:num w:numId="2" w16cid:durableId="1561138263">
    <w:abstractNumId w:val="1"/>
  </w:num>
  <w:num w:numId="3" w16cid:durableId="701439107">
    <w:abstractNumId w:val="2"/>
  </w:num>
  <w:num w:numId="4" w16cid:durableId="35324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89"/>
    <w:rsid w:val="000411D6"/>
    <w:rsid w:val="00055A12"/>
    <w:rsid w:val="00087F43"/>
    <w:rsid w:val="000A4A7C"/>
    <w:rsid w:val="000B0615"/>
    <w:rsid w:val="000B7F6F"/>
    <w:rsid w:val="00102E08"/>
    <w:rsid w:val="00105335"/>
    <w:rsid w:val="001F0B2A"/>
    <w:rsid w:val="00236272"/>
    <w:rsid w:val="002F3FCA"/>
    <w:rsid w:val="00337E4B"/>
    <w:rsid w:val="0043278C"/>
    <w:rsid w:val="00433C45"/>
    <w:rsid w:val="00437536"/>
    <w:rsid w:val="00483007"/>
    <w:rsid w:val="004D2FCE"/>
    <w:rsid w:val="00523F46"/>
    <w:rsid w:val="0055692A"/>
    <w:rsid w:val="005D4155"/>
    <w:rsid w:val="006B5117"/>
    <w:rsid w:val="006C0ADB"/>
    <w:rsid w:val="006F0989"/>
    <w:rsid w:val="00726689"/>
    <w:rsid w:val="00730B3D"/>
    <w:rsid w:val="00731635"/>
    <w:rsid w:val="007707BE"/>
    <w:rsid w:val="008164FE"/>
    <w:rsid w:val="00855A45"/>
    <w:rsid w:val="00861543"/>
    <w:rsid w:val="00872DE5"/>
    <w:rsid w:val="008C72BC"/>
    <w:rsid w:val="0090295C"/>
    <w:rsid w:val="00920899"/>
    <w:rsid w:val="00946924"/>
    <w:rsid w:val="009C131F"/>
    <w:rsid w:val="00A127F3"/>
    <w:rsid w:val="00AA2993"/>
    <w:rsid w:val="00AB7946"/>
    <w:rsid w:val="00AC12B3"/>
    <w:rsid w:val="00AF27E7"/>
    <w:rsid w:val="00B962DF"/>
    <w:rsid w:val="00BB6376"/>
    <w:rsid w:val="00C564D7"/>
    <w:rsid w:val="00C624AC"/>
    <w:rsid w:val="00CD3DC1"/>
    <w:rsid w:val="00D32685"/>
    <w:rsid w:val="00D57C33"/>
    <w:rsid w:val="00D60B95"/>
    <w:rsid w:val="00D70470"/>
    <w:rsid w:val="00DA1712"/>
    <w:rsid w:val="00DB5CC7"/>
    <w:rsid w:val="00DB7704"/>
    <w:rsid w:val="00E84F2B"/>
    <w:rsid w:val="00EA3D50"/>
    <w:rsid w:val="00F141DD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33E33"/>
  <w15:chartTrackingRefBased/>
  <w15:docId w15:val="{A8920050-75EB-4010-A908-1F3E71BD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46"/>
    <w:pPr>
      <w:spacing w:line="240" w:lineRule="auto"/>
    </w:pPr>
  </w:style>
  <w:style w:type="paragraph" w:styleId="Heading1">
    <w:name w:val="heading 1"/>
    <w:basedOn w:val="ListParagraph"/>
    <w:next w:val="Normal"/>
    <w:link w:val="Heading1Char"/>
    <w:uiPriority w:val="9"/>
    <w:qFormat/>
    <w:rsid w:val="00AB7946"/>
    <w:pPr>
      <w:numPr>
        <w:numId w:val="4"/>
      </w:numPr>
      <w:spacing w:before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3278C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1635"/>
    <w:pPr>
      <w:keepNext/>
      <w:keepLines/>
      <w:spacing w:before="160" w:after="80"/>
      <w:ind w:left="720"/>
      <w:contextualSpacing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46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163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635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46"/>
    <w:pPr>
      <w:numPr>
        <w:ilvl w:val="1"/>
      </w:numPr>
      <w:spacing w:line="192" w:lineRule="auto"/>
    </w:pPr>
    <w:rPr>
      <w:rFonts w:asciiTheme="majorHAnsi" w:eastAsiaTheme="majorEastAsia" w:hAnsiTheme="majorHAnsi" w:cstheme="majorBidi"/>
      <w:b/>
      <w:bCs/>
      <w:spacing w:val="-10"/>
      <w:kern w:val="28"/>
      <w:sz w:val="84"/>
      <w:szCs w:val="84"/>
    </w:rPr>
  </w:style>
  <w:style w:type="character" w:customStyle="1" w:styleId="TitleChar">
    <w:name w:val="Title Char"/>
    <w:basedOn w:val="DefaultParagraphFont"/>
    <w:link w:val="Title"/>
    <w:uiPriority w:val="10"/>
    <w:rsid w:val="00AB7946"/>
    <w:rPr>
      <w:rFonts w:asciiTheme="majorHAnsi" w:eastAsiaTheme="majorEastAsia" w:hAnsiTheme="majorHAnsi" w:cstheme="majorBidi"/>
      <w:b/>
      <w:bCs/>
      <w:spacing w:val="-10"/>
      <w:kern w:val="28"/>
      <w:sz w:val="84"/>
      <w:szCs w:val="8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35"/>
    <w:pPr>
      <w:numPr>
        <w:ilvl w:val="1"/>
      </w:numPr>
    </w:pPr>
    <w:rPr>
      <w:rFonts w:eastAsiaTheme="majorEastAsia" w:cstheme="majorBidi"/>
      <w:color w:val="000000" w:themeColor="tex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731635"/>
    <w:rPr>
      <w:rFonts w:eastAsiaTheme="majorEastAsia" w:cstheme="majorBidi"/>
      <w:color w:val="000000" w:themeColor="text1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3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43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4327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rsid w:val="0043278C"/>
    <w:rPr>
      <w:rFonts w:asciiTheme="minorHAnsi" w:hAnsiTheme="minorHAnsi"/>
      <w:b/>
      <w:bCs/>
      <w:caps/>
      <w:smallCaps w:val="0"/>
      <w:sz w:val="22"/>
    </w:rPr>
  </w:style>
  <w:style w:type="character" w:customStyle="1" w:styleId="normaltextrun">
    <w:name w:val="normaltextrun"/>
    <w:basedOn w:val="DefaultParagraphFont"/>
    <w:semiHidden/>
    <w:rsid w:val="0043278C"/>
  </w:style>
  <w:style w:type="character" w:customStyle="1" w:styleId="eop">
    <w:name w:val="eop"/>
    <w:basedOn w:val="DefaultParagraphFont"/>
    <w:semiHidden/>
    <w:rsid w:val="0043278C"/>
  </w:style>
  <w:style w:type="paragraph" w:customStyle="1" w:styleId="RightSideList">
    <w:name w:val="Right Side List"/>
    <w:basedOn w:val="Normal"/>
    <w:link w:val="RightSideListChar"/>
    <w:semiHidden/>
    <w:qFormat/>
    <w:rsid w:val="0043278C"/>
    <w:pPr>
      <w:ind w:left="720"/>
      <w:contextualSpacing/>
    </w:pPr>
    <w:rPr>
      <w:color w:val="000000" w:themeColor="text1"/>
    </w:rPr>
  </w:style>
  <w:style w:type="character" w:customStyle="1" w:styleId="RightSideListChar">
    <w:name w:val="Right Side List Char"/>
    <w:basedOn w:val="DefaultParagraphFont"/>
    <w:link w:val="RightSideList"/>
    <w:semiHidden/>
    <w:rsid w:val="00731635"/>
    <w:rPr>
      <w:color w:val="000000" w:themeColor="text1"/>
    </w:rPr>
  </w:style>
  <w:style w:type="paragraph" w:styleId="Header">
    <w:name w:val="header"/>
    <w:basedOn w:val="Normal"/>
    <w:link w:val="HeaderChar"/>
    <w:uiPriority w:val="99"/>
    <w:semiHidden/>
    <w:rsid w:val="004327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1635"/>
  </w:style>
  <w:style w:type="character" w:styleId="Hyperlink">
    <w:name w:val="Hyperlink"/>
    <w:basedOn w:val="DefaultParagraphFont"/>
    <w:uiPriority w:val="99"/>
    <w:unhideWhenUsed/>
    <w:rsid w:val="00432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78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rsid w:val="00855A4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1635"/>
  </w:style>
  <w:style w:type="character" w:styleId="CommentReference">
    <w:name w:val="annotation reference"/>
    <w:basedOn w:val="DefaultParagraphFont"/>
    <w:uiPriority w:val="99"/>
    <w:semiHidden/>
    <w:unhideWhenUsed/>
    <w:rsid w:val="008C72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C72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1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2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2BC"/>
    <w:rPr>
      <w:b/>
      <w:bCs/>
      <w:color w:val="FFFFFF" w:themeColor="background1"/>
      <w:sz w:val="20"/>
      <w:szCs w:val="20"/>
    </w:rPr>
  </w:style>
  <w:style w:type="paragraph" w:styleId="NormalIndent">
    <w:name w:val="Normal Indent"/>
    <w:basedOn w:val="Normal"/>
    <w:uiPriority w:val="99"/>
    <w:rsid w:val="006C0ADB"/>
    <w:pPr>
      <w:ind w:left="720"/>
    </w:pPr>
  </w:style>
  <w:style w:type="paragraph" w:styleId="List">
    <w:name w:val="List"/>
    <w:basedOn w:val="Normal"/>
    <w:uiPriority w:val="99"/>
    <w:rsid w:val="006C0ADB"/>
    <w:pPr>
      <w:ind w:left="1080" w:hanging="360"/>
      <w:contextualSpacing/>
    </w:pPr>
  </w:style>
  <w:style w:type="table" w:styleId="TableGrid">
    <w:name w:val="Table Grid"/>
    <w:basedOn w:val="TableNormal"/>
    <w:uiPriority w:val="39"/>
    <w:rsid w:val="001F0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r4fE9yya6Lk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_id_\AppData\Roaming\Microsoft\Templates\Modern%20ATS%20healthcare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932D02-98E6-4C8F-AD45-6F86A17E6E3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4D17972-30D7-43B8-949C-826D30748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8B2094-87F1-4728-A567-7762EB0BF7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86D908-8586-4E3E-9C8F-6671C290E65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ATS healthcare letter of interest.dotx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widelmi cabrera</dc:creator>
  <cp:keywords/>
  <dc:description/>
  <cp:lastModifiedBy>widelmi cabrera</cp:lastModifiedBy>
  <cp:revision>1</cp:revision>
  <dcterms:created xsi:type="dcterms:W3CDTF">2026-10-01T00:15:00Z</dcterms:created>
  <dcterms:modified xsi:type="dcterms:W3CDTF">2026-10-01T00:16:00Z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